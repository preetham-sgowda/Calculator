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8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E40493" w:rsidRPr="00457B09" w14:paraId="3C16D0C4" w14:textId="77777777" w:rsidTr="00E40493">
        <w:trPr>
          <w:trHeight w:val="521"/>
        </w:trPr>
        <w:tc>
          <w:tcPr>
            <w:tcW w:w="940" w:type="dxa"/>
            <w:vAlign w:val="center"/>
          </w:tcPr>
          <w:p w14:paraId="439A5702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  <w:r w:rsidRPr="00FD7AE0">
              <w:rPr>
                <w:rFonts w:ascii="Times New Roman" w:hAnsi="Times New Roman"/>
              </w:rPr>
              <w:t>USN</w:t>
            </w:r>
          </w:p>
        </w:tc>
        <w:tc>
          <w:tcPr>
            <w:tcW w:w="419" w:type="dxa"/>
            <w:vAlign w:val="center"/>
          </w:tcPr>
          <w:p w14:paraId="1308D2E1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548EAB79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00552178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5CF1AA45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3E1E0351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20721205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532A0A41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0ED8418C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19575AD9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  <w:tc>
          <w:tcPr>
            <w:tcW w:w="419" w:type="dxa"/>
            <w:vAlign w:val="center"/>
          </w:tcPr>
          <w:p w14:paraId="4744F925" w14:textId="77777777" w:rsidR="00E40493" w:rsidRPr="00FD7AE0" w:rsidRDefault="00E40493" w:rsidP="00E40493">
            <w:pPr>
              <w:pStyle w:val="Subtitle"/>
              <w:rPr>
                <w:rFonts w:ascii="Times New Roman" w:hAnsi="Times New Roman"/>
              </w:rPr>
            </w:pPr>
          </w:p>
        </w:tc>
      </w:tr>
    </w:tbl>
    <w:p w14:paraId="5253BE40" w14:textId="4BD79F03" w:rsidR="00E40493" w:rsidRPr="00532CDB" w:rsidRDefault="009477BB" w:rsidP="00B00118">
      <w:pPr>
        <w:pStyle w:val="Header"/>
        <w:ind w:right="-360"/>
        <w:rPr>
          <w:b/>
          <w:sz w:val="52"/>
          <w:szCs w:val="52"/>
        </w:rPr>
      </w:pPr>
      <w:r w:rsidRPr="00532CDB">
        <w:rPr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93EEEE" wp14:editId="0D2126BB">
                <wp:simplePos x="0" y="0"/>
                <wp:positionH relativeFrom="column">
                  <wp:posOffset>-581025</wp:posOffset>
                </wp:positionH>
                <wp:positionV relativeFrom="paragraph">
                  <wp:posOffset>-47625</wp:posOffset>
                </wp:positionV>
                <wp:extent cx="1210310" cy="828675"/>
                <wp:effectExtent l="11430" t="11430" r="6985" b="7620"/>
                <wp:wrapNone/>
                <wp:docPr id="155680547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35B03" w14:textId="624EAF6F" w:rsidR="00E40493" w:rsidRDefault="00B00118" w:rsidP="00E404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AD16CD" wp14:editId="01AF66B5">
                                  <wp:extent cx="929640" cy="746760"/>
                                  <wp:effectExtent l="0" t="0" r="0" b="0"/>
                                  <wp:docPr id="10456081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2492475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2795" cy="7573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993EEE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5.75pt;margin-top:-3.75pt;width:95.3pt;height:6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" strokecolor="white [3212]">
                <v:textbox>
                  <w:txbxContent>
                    <w:p w14:paraId="59A35B03" w14:textId="624EAF6F" w:rsidR="00E40493" w:rsidRDefault="00B00118" w:rsidP="00E40493">
                      <w:r>
                        <w:rPr>
                          <w:noProof/>
                        </w:rPr>
                        <w:drawing>
                          <wp:inline distT="0" distB="0" distL="0" distR="0" wp14:anchorId="7FAD16CD" wp14:editId="01AF66B5">
                            <wp:extent cx="929640" cy="746760"/>
                            <wp:effectExtent l="0" t="0" r="0" b="0"/>
                            <wp:docPr id="10456081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249247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2795" cy="7573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00118">
        <w:rPr>
          <w:b/>
          <w:sz w:val="52"/>
          <w:szCs w:val="52"/>
        </w:rPr>
        <w:t xml:space="preserve">        </w:t>
      </w:r>
      <w:r w:rsidR="00532CDB" w:rsidRPr="00532CDB">
        <w:rPr>
          <w:b/>
          <w:sz w:val="52"/>
          <w:szCs w:val="52"/>
        </w:rPr>
        <w:t>Kalpataru Institute of Technology</w:t>
      </w:r>
    </w:p>
    <w:p w14:paraId="73C423E7" w14:textId="1DCA6DE2" w:rsidR="00B107A8" w:rsidRDefault="00B107A8" w:rsidP="00B107A8">
      <w:pPr>
        <w:jc w:val="center"/>
        <w:rPr>
          <w:b/>
        </w:rPr>
      </w:pPr>
      <w:r>
        <w:rPr>
          <w:b/>
        </w:rPr>
        <w:t>DEPARTMENT OF COMPUTER SCIENCE AND ENGG</w:t>
      </w:r>
    </w:p>
    <w:p w14:paraId="46A24FE0" w14:textId="55B6C7DF" w:rsidR="00B107A8" w:rsidRDefault="00546114" w:rsidP="00B107A8">
      <w:pPr>
        <w:jc w:val="center"/>
        <w:rPr>
          <w:b/>
        </w:rPr>
      </w:pPr>
      <w:r>
        <w:rPr>
          <w:b/>
        </w:rPr>
        <w:t>Fourth</w:t>
      </w:r>
      <w:r w:rsidR="00B107A8">
        <w:rPr>
          <w:b/>
        </w:rPr>
        <w:t xml:space="preserve"> Semester B.E. Degree </w:t>
      </w:r>
      <w:r w:rsidR="00D8505E">
        <w:rPr>
          <w:b/>
        </w:rPr>
        <w:t>Second Internal</w:t>
      </w:r>
      <w:r w:rsidR="00B107A8">
        <w:rPr>
          <w:b/>
        </w:rPr>
        <w:t xml:space="preserve">, </w:t>
      </w:r>
      <w:r w:rsidR="00D8505E">
        <w:rPr>
          <w:b/>
        </w:rPr>
        <w:t>MAY</w:t>
      </w:r>
      <w:r w:rsidR="00B107A8">
        <w:rPr>
          <w:b/>
        </w:rPr>
        <w:t>– 202</w:t>
      </w:r>
      <w:r>
        <w:rPr>
          <w:b/>
        </w:rPr>
        <w:t>5</w:t>
      </w:r>
    </w:p>
    <w:p w14:paraId="41CBEF8D" w14:textId="38B1BC18" w:rsidR="0058307B" w:rsidRPr="00B107A8" w:rsidRDefault="00B107A8" w:rsidP="00B107A8">
      <w:pPr>
        <w:rPr>
          <w:b/>
        </w:rPr>
      </w:pPr>
      <w:r>
        <w:rPr>
          <w:b/>
        </w:rPr>
        <w:t xml:space="preserve">                                              </w:t>
      </w:r>
      <w:r w:rsidR="0058307B">
        <w:rPr>
          <w:sz w:val="28"/>
          <w:szCs w:val="28"/>
        </w:rPr>
        <w:t>Continuous Internal Evaluation</w:t>
      </w:r>
      <w:r w:rsidR="0058307B" w:rsidRPr="00083607">
        <w:rPr>
          <w:sz w:val="28"/>
          <w:szCs w:val="28"/>
        </w:rPr>
        <w:t xml:space="preserve"> </w:t>
      </w:r>
      <w:r w:rsidR="0058307B">
        <w:rPr>
          <w:sz w:val="28"/>
          <w:szCs w:val="28"/>
        </w:rPr>
        <w:t xml:space="preserve">(CIE) </w:t>
      </w:r>
      <w:r w:rsidR="0058307B" w:rsidRPr="00083607">
        <w:rPr>
          <w:sz w:val="28"/>
          <w:szCs w:val="28"/>
        </w:rPr>
        <w:t>T</w:t>
      </w:r>
      <w:r w:rsidR="0047174C">
        <w:rPr>
          <w:sz w:val="28"/>
          <w:szCs w:val="28"/>
        </w:rPr>
        <w:t xml:space="preserve">est </w:t>
      </w:r>
      <w:r w:rsidR="00D8505E">
        <w:rPr>
          <w:sz w:val="28"/>
          <w:szCs w:val="28"/>
        </w:rPr>
        <w:t>2</w:t>
      </w:r>
    </w:p>
    <w:p w14:paraId="47B1D448" w14:textId="628073D5" w:rsidR="0058307B" w:rsidRPr="004A4A11" w:rsidRDefault="0058307B" w:rsidP="0058307B">
      <w:pPr>
        <w:pStyle w:val="BodyText"/>
        <w:jc w:val="left"/>
        <w:rPr>
          <w:b w:val="0"/>
          <w:sz w:val="20"/>
          <w:szCs w:val="20"/>
        </w:rPr>
      </w:pPr>
      <w:r w:rsidRPr="00382334">
        <w:rPr>
          <w:b w:val="0"/>
        </w:rPr>
        <w:t>Department:</w:t>
      </w:r>
      <w:r>
        <w:t xml:space="preserve"> </w:t>
      </w:r>
      <w:r w:rsidR="00532CDB">
        <w:t>Computer Science and Eng</w:t>
      </w:r>
      <w:r w:rsidRPr="004A4A11">
        <w:t xml:space="preserve"> </w:t>
      </w:r>
      <w:r w:rsidRPr="004A4A11">
        <w:rPr>
          <w:b w:val="0"/>
          <w:i/>
        </w:rPr>
        <w:t>(Accredited by NBA)</w:t>
      </w:r>
    </w:p>
    <w:tbl>
      <w:tblPr>
        <w:tblW w:w="10279" w:type="dxa"/>
        <w:tblLook w:val="04A0" w:firstRow="1" w:lastRow="0" w:firstColumn="1" w:lastColumn="0" w:noHBand="0" w:noVBand="1"/>
      </w:tblPr>
      <w:tblGrid>
        <w:gridCol w:w="2568"/>
        <w:gridCol w:w="1963"/>
        <w:gridCol w:w="3003"/>
        <w:gridCol w:w="2745"/>
      </w:tblGrid>
      <w:tr w:rsidR="0058307B" w:rsidRPr="00A77F45" w14:paraId="36A60C04" w14:textId="77777777" w:rsidTr="00B95CCB">
        <w:trPr>
          <w:trHeight w:val="243"/>
        </w:trPr>
        <w:tc>
          <w:tcPr>
            <w:tcW w:w="7534" w:type="dxa"/>
            <w:gridSpan w:val="3"/>
            <w:shd w:val="clear" w:color="auto" w:fill="auto"/>
          </w:tcPr>
          <w:p w14:paraId="0C29AE38" w14:textId="698FC333" w:rsidR="0058307B" w:rsidRPr="00A77F45" w:rsidRDefault="0058307B" w:rsidP="0018056D">
            <w:pPr>
              <w:spacing w:line="276" w:lineRule="auto"/>
              <w:ind w:right="-144"/>
              <w:rPr>
                <w:bCs/>
              </w:rPr>
            </w:pPr>
            <w:bookmarkStart w:id="0" w:name="_GoBack"/>
            <w:r>
              <w:rPr>
                <w:bCs/>
              </w:rPr>
              <w:t>Course Title</w:t>
            </w:r>
            <w:r w:rsidRPr="00A77F45">
              <w:rPr>
                <w:bCs/>
              </w:rPr>
              <w:t xml:space="preserve">: </w:t>
            </w:r>
            <w:r w:rsidR="00546114">
              <w:rPr>
                <w:bCs/>
              </w:rPr>
              <w:t xml:space="preserve">Microcontrollers </w:t>
            </w:r>
          </w:p>
        </w:tc>
        <w:tc>
          <w:tcPr>
            <w:tcW w:w="2745" w:type="dxa"/>
            <w:shd w:val="clear" w:color="auto" w:fill="auto"/>
          </w:tcPr>
          <w:p w14:paraId="360D4893" w14:textId="55F05A53" w:rsidR="0058307B" w:rsidRPr="00A77F45" w:rsidRDefault="0058307B" w:rsidP="0018056D">
            <w:pPr>
              <w:spacing w:line="276" w:lineRule="auto"/>
              <w:ind w:right="-144"/>
              <w:rPr>
                <w:bCs/>
              </w:rPr>
            </w:pPr>
            <w:r w:rsidRPr="00A77F45">
              <w:rPr>
                <w:bCs/>
              </w:rPr>
              <w:t>Course Code</w:t>
            </w:r>
            <w:r w:rsidR="00546114">
              <w:rPr>
                <w:bCs/>
              </w:rPr>
              <w:t>:</w:t>
            </w:r>
            <w:r w:rsidR="00546114" w:rsidRPr="00546114">
              <w:rPr>
                <w:bCs/>
              </w:rPr>
              <w:t>BCS402</w:t>
            </w:r>
          </w:p>
        </w:tc>
      </w:tr>
      <w:bookmarkEnd w:id="0"/>
      <w:tr w:rsidR="0058307B" w:rsidRPr="00A77F45" w14:paraId="60C7B6F1" w14:textId="77777777" w:rsidTr="00B95CCB">
        <w:trPr>
          <w:trHeight w:val="193"/>
        </w:trPr>
        <w:tc>
          <w:tcPr>
            <w:tcW w:w="2568" w:type="dxa"/>
            <w:shd w:val="clear" w:color="auto" w:fill="auto"/>
          </w:tcPr>
          <w:p w14:paraId="1B27BC6A" w14:textId="77777777" w:rsidR="0058307B" w:rsidRPr="00A77F45" w:rsidRDefault="0058307B" w:rsidP="00B750CC">
            <w:pPr>
              <w:spacing w:line="276" w:lineRule="auto"/>
              <w:ind w:right="-144"/>
              <w:rPr>
                <w:bCs/>
              </w:rPr>
            </w:pPr>
            <w:r w:rsidRPr="00F5641A">
              <w:t xml:space="preserve">Duration: </w:t>
            </w:r>
            <w:r>
              <w:rPr>
                <w:b/>
              </w:rPr>
              <w:t>9</w:t>
            </w:r>
            <w:r w:rsidRPr="00064403">
              <w:rPr>
                <w:b/>
              </w:rPr>
              <w:t>0 Min.</w:t>
            </w:r>
          </w:p>
        </w:tc>
        <w:tc>
          <w:tcPr>
            <w:tcW w:w="1963" w:type="dxa"/>
            <w:shd w:val="clear" w:color="auto" w:fill="auto"/>
          </w:tcPr>
          <w:p w14:paraId="5E73E282" w14:textId="1EE74DD8" w:rsidR="0058307B" w:rsidRPr="00A77F45" w:rsidRDefault="0058307B" w:rsidP="00B750CC">
            <w:pPr>
              <w:spacing w:line="276" w:lineRule="auto"/>
              <w:ind w:right="-144"/>
              <w:rPr>
                <w:bCs/>
              </w:rPr>
            </w:pPr>
            <w:r w:rsidRPr="00A77F45">
              <w:rPr>
                <w:bCs/>
              </w:rPr>
              <w:t xml:space="preserve">Semester: </w:t>
            </w:r>
            <w:r w:rsidRPr="00064403">
              <w:rPr>
                <w:b/>
                <w:bCs/>
              </w:rPr>
              <w:t>0</w:t>
            </w:r>
            <w:r w:rsidR="00546114">
              <w:rPr>
                <w:b/>
                <w:bCs/>
              </w:rPr>
              <w:t>4</w:t>
            </w:r>
          </w:p>
        </w:tc>
        <w:tc>
          <w:tcPr>
            <w:tcW w:w="3003" w:type="dxa"/>
            <w:shd w:val="clear" w:color="auto" w:fill="auto"/>
          </w:tcPr>
          <w:p w14:paraId="1EC57151" w14:textId="456113CD" w:rsidR="0058307B" w:rsidRPr="00A77F45" w:rsidRDefault="0058307B" w:rsidP="00B95CCB">
            <w:pPr>
              <w:spacing w:line="276" w:lineRule="auto"/>
              <w:ind w:right="-144"/>
              <w:rPr>
                <w:bCs/>
              </w:rPr>
            </w:pPr>
            <w:r>
              <w:rPr>
                <w:bCs/>
              </w:rPr>
              <w:t xml:space="preserve">Section: </w:t>
            </w:r>
            <w:r w:rsidR="00030E3F">
              <w:rPr>
                <w:bCs/>
              </w:rPr>
              <w:t>B</w:t>
            </w:r>
            <w:r w:rsidR="00546114">
              <w:rPr>
                <w:bCs/>
              </w:rPr>
              <w:t xml:space="preserve"> only</w:t>
            </w:r>
          </w:p>
        </w:tc>
        <w:tc>
          <w:tcPr>
            <w:tcW w:w="2745" w:type="dxa"/>
            <w:shd w:val="clear" w:color="auto" w:fill="auto"/>
          </w:tcPr>
          <w:p w14:paraId="1798ECF8" w14:textId="5248473C" w:rsidR="0058307B" w:rsidRPr="00A77F45" w:rsidRDefault="0058307B" w:rsidP="00B750CC">
            <w:pPr>
              <w:spacing w:line="276" w:lineRule="auto"/>
              <w:ind w:right="-144"/>
              <w:rPr>
                <w:bCs/>
              </w:rPr>
            </w:pPr>
            <w:r w:rsidRPr="00A77F45">
              <w:rPr>
                <w:bCs/>
              </w:rPr>
              <w:t xml:space="preserve">Date: </w:t>
            </w:r>
            <w:r w:rsidR="00D8505E">
              <w:rPr>
                <w:bCs/>
              </w:rPr>
              <w:t>22</w:t>
            </w:r>
            <w:r w:rsidR="0047174C">
              <w:rPr>
                <w:b/>
                <w:bCs/>
              </w:rPr>
              <w:t>/</w:t>
            </w:r>
            <w:r w:rsidR="00D8505E">
              <w:rPr>
                <w:b/>
                <w:bCs/>
              </w:rPr>
              <w:t>05</w:t>
            </w:r>
            <w:r w:rsidRPr="00064403">
              <w:rPr>
                <w:b/>
                <w:bCs/>
              </w:rPr>
              <w:t>/20</w:t>
            </w:r>
            <w:r>
              <w:rPr>
                <w:b/>
                <w:bCs/>
              </w:rPr>
              <w:t>2</w:t>
            </w:r>
            <w:r w:rsidR="00546114">
              <w:rPr>
                <w:b/>
                <w:bCs/>
              </w:rPr>
              <w:t>5</w:t>
            </w:r>
          </w:p>
        </w:tc>
      </w:tr>
      <w:tr w:rsidR="0058307B" w:rsidRPr="00A77F45" w14:paraId="223E1AF0" w14:textId="77777777" w:rsidTr="00B95CCB">
        <w:trPr>
          <w:trHeight w:val="378"/>
        </w:trPr>
        <w:tc>
          <w:tcPr>
            <w:tcW w:w="7534" w:type="dxa"/>
            <w:gridSpan w:val="3"/>
            <w:shd w:val="clear" w:color="auto" w:fill="auto"/>
          </w:tcPr>
          <w:p w14:paraId="68C21503" w14:textId="1CE26C31" w:rsidR="0058307B" w:rsidRPr="00B470BA" w:rsidRDefault="0058307B" w:rsidP="00B750CC">
            <w:pPr>
              <w:spacing w:line="276" w:lineRule="auto"/>
              <w:ind w:right="-144"/>
              <w:rPr>
                <w:b/>
                <w:bCs/>
              </w:rPr>
            </w:pPr>
            <w:r w:rsidRPr="00A77F45">
              <w:rPr>
                <w:bCs/>
              </w:rPr>
              <w:t xml:space="preserve">Name of the </w:t>
            </w:r>
            <w:r>
              <w:rPr>
                <w:bCs/>
              </w:rPr>
              <w:t>Faculty</w:t>
            </w:r>
            <w:r w:rsidRPr="00A77F45">
              <w:rPr>
                <w:bCs/>
              </w:rPr>
              <w:t>:</w:t>
            </w:r>
            <w:r>
              <w:rPr>
                <w:bCs/>
              </w:rPr>
              <w:t xml:space="preserve"> </w:t>
            </w:r>
            <w:r w:rsidRPr="00B470BA">
              <w:rPr>
                <w:b/>
                <w:bCs/>
              </w:rPr>
              <w:t>Dr</w:t>
            </w:r>
            <w:r>
              <w:rPr>
                <w:b/>
                <w:bCs/>
              </w:rPr>
              <w:t xml:space="preserve">. </w:t>
            </w:r>
            <w:r w:rsidR="00033235">
              <w:rPr>
                <w:b/>
                <w:bCs/>
              </w:rPr>
              <w:t>Yathish Aradhya B C</w:t>
            </w:r>
          </w:p>
        </w:tc>
        <w:tc>
          <w:tcPr>
            <w:tcW w:w="2745" w:type="dxa"/>
            <w:shd w:val="clear" w:color="auto" w:fill="auto"/>
          </w:tcPr>
          <w:p w14:paraId="78AD0FA5" w14:textId="7A3A47C9" w:rsidR="0058307B" w:rsidRPr="0089270B" w:rsidRDefault="0058307B" w:rsidP="00B750CC">
            <w:pPr>
              <w:spacing w:line="276" w:lineRule="auto"/>
              <w:ind w:right="-144"/>
            </w:pPr>
            <w:r w:rsidRPr="00F5641A">
              <w:t xml:space="preserve">Max. Marks: </w:t>
            </w:r>
            <w:r w:rsidR="00033235">
              <w:t>50</w:t>
            </w:r>
          </w:p>
        </w:tc>
      </w:tr>
    </w:tbl>
    <w:p w14:paraId="439C358A" w14:textId="7A77DCB1" w:rsidR="00143EDB" w:rsidRPr="00E5662B" w:rsidRDefault="009477BB" w:rsidP="009F7490">
      <w:pPr>
        <w:spacing w:line="276" w:lineRule="auto"/>
        <w:ind w:right="-144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41D895" wp14:editId="48B59DE9">
                <wp:simplePos x="0" y="0"/>
                <wp:positionH relativeFrom="column">
                  <wp:posOffset>421005</wp:posOffset>
                </wp:positionH>
                <wp:positionV relativeFrom="paragraph">
                  <wp:posOffset>3810</wp:posOffset>
                </wp:positionV>
                <wp:extent cx="5055235" cy="284480"/>
                <wp:effectExtent l="13335" t="6350" r="8255" b="13970"/>
                <wp:wrapNone/>
                <wp:docPr id="10643556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23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7F2E7" w14:textId="77777777" w:rsidR="00B17636" w:rsidRPr="00F5641A" w:rsidRDefault="004552AB" w:rsidP="00457B09">
                            <w:pPr>
                              <w:numPr>
                                <w:ilvl w:val="0"/>
                                <w:numId w:val="2"/>
                              </w:numPr>
                              <w:jc w:val="center"/>
                            </w:pPr>
                            <w:r w:rsidRPr="00F5641A">
                              <w:t xml:space="preserve">Answer </w:t>
                            </w:r>
                            <w:r w:rsidR="00E87533">
                              <w:t>a</w:t>
                            </w:r>
                            <w:r w:rsidR="008C4971">
                              <w:t xml:space="preserve">ny </w:t>
                            </w:r>
                            <w:r w:rsidR="008C4971" w:rsidRPr="008C4971">
                              <w:rPr>
                                <w:b/>
                              </w:rPr>
                              <w:t>THREE FULL</w:t>
                            </w:r>
                            <w:r w:rsidR="008C4971">
                              <w:t xml:space="preserve"> </w:t>
                            </w:r>
                            <w:r w:rsidR="009810B0">
                              <w:t>question</w:t>
                            </w:r>
                            <w:r w:rsidR="001020B0">
                              <w:t>s</w:t>
                            </w:r>
                            <w:r w:rsidR="00B17636" w:rsidRPr="00F5641A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41D895" id="Rectangle 4" o:spid="_x0000_s1027" style="position:absolute;margin-left:33.15pt;margin-top:.3pt;width:398.05pt;height:2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">
                <v:textbox>
                  <w:txbxContent>
                    <w:p w14:paraId="4BD7F2E7" w14:textId="77777777" w:rsidR="00B17636" w:rsidRPr="00F5641A" w:rsidRDefault="004552AB" w:rsidP="00457B09">
                      <w:pPr>
                        <w:numPr>
                          <w:ilvl w:val="0"/>
                          <w:numId w:val="2"/>
                        </w:numPr>
                        <w:jc w:val="center"/>
                      </w:pPr>
                      <w:r w:rsidRPr="00F5641A">
                        <w:t xml:space="preserve">Answer </w:t>
                      </w:r>
                      <w:r w:rsidR="00E87533">
                        <w:t>a</w:t>
                      </w:r>
                      <w:r w:rsidR="008C4971">
                        <w:t xml:space="preserve">ny </w:t>
                      </w:r>
                      <w:r w:rsidR="008C4971" w:rsidRPr="008C4971">
                        <w:rPr>
                          <w:b/>
                        </w:rPr>
                        <w:t>THREE FULL</w:t>
                      </w:r>
                      <w:r w:rsidR="008C4971">
                        <w:t xml:space="preserve"> </w:t>
                      </w:r>
                      <w:r w:rsidR="009810B0">
                        <w:t>question</w:t>
                      </w:r>
                      <w:r w:rsidR="001020B0">
                        <w:t>s</w:t>
                      </w:r>
                      <w:r w:rsidR="00B17636" w:rsidRPr="00F5641A"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5ABECC7E" w14:textId="77777777" w:rsidR="002F062E" w:rsidRPr="00457B09" w:rsidRDefault="002F062E"/>
    <w:tbl>
      <w:tblPr>
        <w:tblW w:w="103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8"/>
        <w:gridCol w:w="6762"/>
        <w:gridCol w:w="1037"/>
        <w:gridCol w:w="1148"/>
        <w:gridCol w:w="828"/>
      </w:tblGrid>
      <w:tr w:rsidR="000E5BCC" w:rsidRPr="00457B09" w14:paraId="6831A9B6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4B7E40C" w14:textId="77777777" w:rsidR="000E5BCC" w:rsidRPr="007C52D8" w:rsidRDefault="000E5BCC" w:rsidP="00835C94">
            <w:pPr>
              <w:spacing w:before="100" w:beforeAutospacing="1" w:after="100" w:afterAutospacing="1"/>
              <w:jc w:val="center"/>
              <w:rPr>
                <w:b/>
                <w:sz w:val="20"/>
                <w:szCs w:val="20"/>
              </w:rPr>
            </w:pPr>
            <w:r w:rsidRPr="007C52D8">
              <w:rPr>
                <w:b/>
                <w:sz w:val="20"/>
                <w:szCs w:val="20"/>
              </w:rPr>
              <w:t>Q. No.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7DB49E3C" w14:textId="77777777" w:rsidR="000E5BCC" w:rsidRPr="007C52D8" w:rsidRDefault="000E5BCC" w:rsidP="00835C94">
            <w:pPr>
              <w:spacing w:before="100" w:beforeAutospacing="1" w:after="100" w:afterAutospacing="1"/>
              <w:jc w:val="center"/>
              <w:rPr>
                <w:b/>
                <w:sz w:val="20"/>
                <w:szCs w:val="20"/>
              </w:rPr>
            </w:pPr>
            <w:r w:rsidRPr="007C52D8">
              <w:rPr>
                <w:b/>
                <w:sz w:val="20"/>
                <w:szCs w:val="20"/>
              </w:rPr>
              <w:t>Question</w:t>
            </w:r>
          </w:p>
        </w:tc>
        <w:tc>
          <w:tcPr>
            <w:tcW w:w="1037" w:type="dxa"/>
            <w:vAlign w:val="center"/>
          </w:tcPr>
          <w:p w14:paraId="152769FF" w14:textId="77777777" w:rsidR="000E5BCC" w:rsidRPr="007C52D8" w:rsidRDefault="000E5BCC" w:rsidP="00835C9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 Outcome (CO)</w:t>
            </w:r>
          </w:p>
        </w:tc>
        <w:tc>
          <w:tcPr>
            <w:tcW w:w="1148" w:type="dxa"/>
            <w:vAlign w:val="center"/>
          </w:tcPr>
          <w:p w14:paraId="241A1B67" w14:textId="77777777" w:rsidR="000E5BCC" w:rsidRPr="007C52D8" w:rsidRDefault="000E5BCC" w:rsidP="00835C9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Revised </w:t>
            </w:r>
            <w:r w:rsidRPr="007C52D8">
              <w:rPr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189A0800" w14:textId="77777777" w:rsidR="000E5BCC" w:rsidRPr="007C52D8" w:rsidRDefault="000E5BCC" w:rsidP="00835C94">
            <w:pPr>
              <w:jc w:val="center"/>
              <w:rPr>
                <w:b/>
                <w:sz w:val="20"/>
                <w:szCs w:val="20"/>
              </w:rPr>
            </w:pPr>
            <w:r w:rsidRPr="007C52D8">
              <w:rPr>
                <w:b/>
                <w:sz w:val="20"/>
                <w:szCs w:val="20"/>
              </w:rPr>
              <w:t>Marks</w:t>
            </w:r>
          </w:p>
        </w:tc>
      </w:tr>
      <w:tr w:rsidR="000E5BCC" w:rsidRPr="00457B09" w14:paraId="5B56A828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448906B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1a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7ED948E3" w14:textId="3ED0BFB3" w:rsidR="000E5BCC" w:rsidRPr="00754B0C" w:rsidRDefault="00676330" w:rsidP="00835C94">
            <w:pPr>
              <w:spacing w:before="100" w:beforeAutospacing="1" w:after="100" w:afterAutospacing="1"/>
              <w:jc w:val="both"/>
            </w:pPr>
            <w:r>
              <w:t xml:space="preserve">Illustrate the </w:t>
            </w:r>
            <w:r w:rsidR="00EE54B3">
              <w:t>concept of efficient and optimized usage of structure in ARM C Compiler with respect to arrangement and size.</w:t>
            </w:r>
          </w:p>
        </w:tc>
        <w:tc>
          <w:tcPr>
            <w:tcW w:w="1037" w:type="dxa"/>
            <w:vAlign w:val="center"/>
          </w:tcPr>
          <w:p w14:paraId="70CE1B82" w14:textId="2076B566" w:rsidR="000E5BCC" w:rsidRPr="005B3E8B" w:rsidRDefault="00B95CC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1148" w:type="dxa"/>
            <w:vAlign w:val="center"/>
          </w:tcPr>
          <w:p w14:paraId="2E022B8F" w14:textId="77777777" w:rsidR="000E5BCC" w:rsidRPr="005B3E8B" w:rsidRDefault="0088663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</w:t>
            </w:r>
            <w:r w:rsidR="000E5BCC" w:rsidRPr="005B3E8B">
              <w:rPr>
                <w:sz w:val="22"/>
                <w:szCs w:val="22"/>
              </w:rPr>
              <w:t>, L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44DE4FE" w14:textId="7DE6804C" w:rsidR="000E5BCC" w:rsidRPr="005B3E8B" w:rsidRDefault="000E5BCC" w:rsidP="00835C94">
            <w:pPr>
              <w:jc w:val="center"/>
              <w:rPr>
                <w:sz w:val="22"/>
                <w:szCs w:val="22"/>
              </w:rPr>
            </w:pPr>
            <w:r w:rsidRPr="005B3E8B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6</w:t>
            </w:r>
          </w:p>
        </w:tc>
      </w:tr>
      <w:tr w:rsidR="000E5BCC" w:rsidRPr="00457B09" w14:paraId="14143BD3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67DF61A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1b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495708AE" w14:textId="6B359DE2" w:rsidR="000E5BCC" w:rsidRPr="00754B0C" w:rsidRDefault="0009578A" w:rsidP="00EE54B3">
            <w:pPr>
              <w:spacing w:before="100" w:beforeAutospacing="1" w:after="100" w:afterAutospacing="1"/>
              <w:jc w:val="both"/>
            </w:pPr>
            <w:r>
              <w:t xml:space="preserve">Design for implementation </w:t>
            </w:r>
            <w:r>
              <w:t xml:space="preserve">an </w:t>
            </w:r>
            <w:r w:rsidR="00EE54B3">
              <w:t>ARM C compiler oriented</w:t>
            </w:r>
            <w:r w:rsidR="00093D94">
              <w:t xml:space="preserve"> C program </w:t>
            </w:r>
            <w:r w:rsidR="00EE54B3">
              <w:t xml:space="preserve">to print the list of all even numbers between 0 to 100. </w:t>
            </w:r>
          </w:p>
        </w:tc>
        <w:tc>
          <w:tcPr>
            <w:tcW w:w="1037" w:type="dxa"/>
            <w:vAlign w:val="center"/>
          </w:tcPr>
          <w:p w14:paraId="2AF4CEC2" w14:textId="480A3642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1148" w:type="dxa"/>
            <w:vAlign w:val="center"/>
          </w:tcPr>
          <w:p w14:paraId="0CACB043" w14:textId="1681B847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410013E" w14:textId="1759FE24" w:rsidR="000E5BCC" w:rsidRDefault="00D021EF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B107A8">
              <w:rPr>
                <w:sz w:val="22"/>
                <w:szCs w:val="22"/>
              </w:rPr>
              <w:t>6</w:t>
            </w:r>
          </w:p>
          <w:p w14:paraId="57F2AE44" w14:textId="77777777" w:rsidR="00030E3F" w:rsidRPr="005B3E8B" w:rsidRDefault="00030E3F" w:rsidP="00030E3F">
            <w:pPr>
              <w:rPr>
                <w:sz w:val="22"/>
                <w:szCs w:val="22"/>
              </w:rPr>
            </w:pPr>
          </w:p>
        </w:tc>
      </w:tr>
      <w:tr w:rsidR="00030E3F" w:rsidRPr="00457B09" w14:paraId="6188A481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4F495A3E" w14:textId="54C773CB" w:rsidR="00030E3F" w:rsidRPr="00754B0C" w:rsidRDefault="00030E3F" w:rsidP="00835C94">
            <w:pPr>
              <w:spacing w:before="100" w:beforeAutospacing="1" w:after="100" w:afterAutospacing="1"/>
              <w:jc w:val="center"/>
            </w:pPr>
            <w:r>
              <w:t>1c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4C17ED11" w14:textId="342BA6B0" w:rsidR="00030E3F" w:rsidRPr="00033235" w:rsidRDefault="0033791F" w:rsidP="00835C94">
            <w:pPr>
              <w:spacing w:before="100" w:beforeAutospacing="1" w:after="100" w:afterAutospacing="1"/>
              <w:jc w:val="both"/>
            </w:pPr>
            <w:r>
              <w:t xml:space="preserve">Illustrate </w:t>
            </w:r>
            <w:r w:rsidR="00EE54B3">
              <w:t xml:space="preserve">the concept of </w:t>
            </w:r>
            <w:r>
              <w:t>how registers are allocated to optimize the program</w:t>
            </w:r>
            <w:r w:rsidR="00EE54B3">
              <w:t>.</w:t>
            </w:r>
          </w:p>
        </w:tc>
        <w:tc>
          <w:tcPr>
            <w:tcW w:w="1037" w:type="dxa"/>
            <w:vAlign w:val="center"/>
          </w:tcPr>
          <w:p w14:paraId="4CEE7845" w14:textId="37424862" w:rsidR="00030E3F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1148" w:type="dxa"/>
            <w:vAlign w:val="center"/>
          </w:tcPr>
          <w:p w14:paraId="7388D9C3" w14:textId="501EA9A8" w:rsidR="00030E3F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41700DA" w14:textId="6A5EC924" w:rsidR="00030E3F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</w:p>
        </w:tc>
      </w:tr>
      <w:tr w:rsidR="000E5BCC" w:rsidRPr="00457B09" w14:paraId="73C8598A" w14:textId="77777777" w:rsidTr="00B95CCB">
        <w:trPr>
          <w:trHeight w:val="360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747CE50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</w:p>
        </w:tc>
        <w:tc>
          <w:tcPr>
            <w:tcW w:w="9775" w:type="dxa"/>
            <w:gridSpan w:val="4"/>
            <w:shd w:val="clear" w:color="auto" w:fill="auto"/>
            <w:vAlign w:val="center"/>
          </w:tcPr>
          <w:p w14:paraId="48C2C9E6" w14:textId="77777777" w:rsidR="000E5BCC" w:rsidRPr="00754B0C" w:rsidRDefault="000E5BCC" w:rsidP="00835C94">
            <w:pPr>
              <w:jc w:val="center"/>
            </w:pPr>
            <w:r w:rsidRPr="00754B0C">
              <w:rPr>
                <w:b/>
              </w:rPr>
              <w:t>OR</w:t>
            </w:r>
          </w:p>
        </w:tc>
      </w:tr>
      <w:tr w:rsidR="000E5BCC" w:rsidRPr="00457B09" w14:paraId="50760E98" w14:textId="77777777" w:rsidTr="007F3EB6">
        <w:trPr>
          <w:trHeight w:val="523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81FECEE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2a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2BD15296" w14:textId="7748B5DB" w:rsidR="000E5BCC" w:rsidRPr="00754B0C" w:rsidRDefault="00EE54B3" w:rsidP="00835C94">
            <w:pPr>
              <w:spacing w:before="100" w:beforeAutospacing="1" w:after="100" w:afterAutospacing="1"/>
              <w:jc w:val="both"/>
            </w:pPr>
            <w:r>
              <w:t>Discuss Efficient ways to implement LOOPS on ARM C Compiler</w:t>
            </w:r>
          </w:p>
        </w:tc>
        <w:tc>
          <w:tcPr>
            <w:tcW w:w="1037" w:type="dxa"/>
            <w:vAlign w:val="center"/>
          </w:tcPr>
          <w:p w14:paraId="1859FC17" w14:textId="11CA0EB4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1148" w:type="dxa"/>
            <w:vAlign w:val="center"/>
          </w:tcPr>
          <w:p w14:paraId="4F28CFA7" w14:textId="16E58108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BB31694" w14:textId="316DC7AC" w:rsidR="000E5BCC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0E5BCC" w:rsidRPr="00457B09" w14:paraId="538ED9E6" w14:textId="77777777" w:rsidTr="007F3EB6">
        <w:trPr>
          <w:trHeight w:val="523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C1ACD89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2b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0B4BE554" w14:textId="1F4818DD" w:rsidR="000E5BCC" w:rsidRPr="00754B0C" w:rsidRDefault="0009578A" w:rsidP="00835C94">
            <w:pPr>
              <w:spacing w:before="100" w:beforeAutospacing="1" w:after="100" w:afterAutospacing="1"/>
              <w:jc w:val="both"/>
            </w:pPr>
            <w:r>
              <w:t>D</w:t>
            </w:r>
            <w:r>
              <w:t>esign for</w:t>
            </w:r>
            <w:r>
              <w:t xml:space="preserve"> </w:t>
            </w:r>
            <w:r>
              <w:t>implementation an</w:t>
            </w:r>
            <w:r>
              <w:t xml:space="preserve"> ARM C compiler oriented C program to print the list of</w:t>
            </w:r>
            <w:r>
              <w:t xml:space="preserve"> all odd</w:t>
            </w:r>
            <w:r>
              <w:t xml:space="preserve"> numbers between 0 to 100.</w:t>
            </w:r>
          </w:p>
        </w:tc>
        <w:tc>
          <w:tcPr>
            <w:tcW w:w="1037" w:type="dxa"/>
            <w:vAlign w:val="center"/>
          </w:tcPr>
          <w:p w14:paraId="79A971D9" w14:textId="744B1719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1148" w:type="dxa"/>
            <w:vAlign w:val="center"/>
          </w:tcPr>
          <w:p w14:paraId="748183B8" w14:textId="2A9B3E2A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7A72DA5" w14:textId="04C785D1" w:rsidR="000E5BCC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030E3F" w:rsidRPr="00457B09" w14:paraId="238991E8" w14:textId="77777777" w:rsidTr="007F3EB6">
        <w:trPr>
          <w:trHeight w:val="523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5F796FF" w14:textId="2FD3D91D" w:rsidR="00030E3F" w:rsidRPr="00754B0C" w:rsidRDefault="00030E3F" w:rsidP="00835C94">
            <w:pPr>
              <w:spacing w:before="100" w:beforeAutospacing="1" w:after="100" w:afterAutospacing="1"/>
              <w:jc w:val="center"/>
            </w:pPr>
            <w:r>
              <w:t>2c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166891DA" w14:textId="5A322D1C" w:rsidR="00030E3F" w:rsidRPr="00754B0C" w:rsidRDefault="007C1BEE" w:rsidP="00835C94">
            <w:pPr>
              <w:spacing w:before="100" w:beforeAutospacing="1" w:after="100" w:afterAutospacing="1"/>
              <w:jc w:val="both"/>
            </w:pPr>
            <w:r>
              <w:t>Illustrate the C</w:t>
            </w:r>
            <w:r w:rsidR="0009578A">
              <w:t>oncept of Pointer Aliasing and efficient way to overcome effect of the same.</w:t>
            </w:r>
          </w:p>
        </w:tc>
        <w:tc>
          <w:tcPr>
            <w:tcW w:w="1037" w:type="dxa"/>
            <w:vAlign w:val="center"/>
          </w:tcPr>
          <w:p w14:paraId="44B00A2C" w14:textId="54B39179" w:rsidR="00030E3F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3</w:t>
            </w:r>
          </w:p>
        </w:tc>
        <w:tc>
          <w:tcPr>
            <w:tcW w:w="1148" w:type="dxa"/>
            <w:vAlign w:val="center"/>
          </w:tcPr>
          <w:p w14:paraId="308319BE" w14:textId="72622BBE" w:rsidR="00030E3F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307F6D1C" w14:textId="4A07123B" w:rsidR="00030E3F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</w:tr>
      <w:tr w:rsidR="000E5BCC" w:rsidRPr="00457B09" w14:paraId="79C3E174" w14:textId="77777777" w:rsidTr="00B95CCB">
        <w:trPr>
          <w:trHeight w:val="243"/>
          <w:jc w:val="center"/>
        </w:trPr>
        <w:tc>
          <w:tcPr>
            <w:tcW w:w="10353" w:type="dxa"/>
            <w:gridSpan w:val="5"/>
            <w:vAlign w:val="center"/>
          </w:tcPr>
          <w:p w14:paraId="2A4A26EB" w14:textId="77777777" w:rsidR="000E5BCC" w:rsidRPr="00754B0C" w:rsidRDefault="000E5BCC" w:rsidP="00835C94">
            <w:pPr>
              <w:jc w:val="center"/>
            </w:pPr>
          </w:p>
        </w:tc>
      </w:tr>
      <w:tr w:rsidR="000E5BCC" w:rsidRPr="00457B09" w14:paraId="20CC3928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AAD2868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3a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0FF414FF" w14:textId="3776C40C" w:rsidR="008F2143" w:rsidRPr="00754B0C" w:rsidRDefault="00E66952" w:rsidP="00835C94">
            <w:pPr>
              <w:spacing w:before="100" w:beforeAutospacing="1" w:after="100" w:afterAutospacing="1"/>
              <w:jc w:val="both"/>
            </w:pPr>
            <w:r>
              <w:t xml:space="preserve">Discuss the </w:t>
            </w:r>
            <w:r w:rsidR="00846995">
              <w:t>concept of Exception</w:t>
            </w:r>
            <w:r>
              <w:t xml:space="preserve"> , Exception handling and Vector Table</w:t>
            </w:r>
          </w:p>
        </w:tc>
        <w:tc>
          <w:tcPr>
            <w:tcW w:w="1037" w:type="dxa"/>
            <w:vAlign w:val="center"/>
          </w:tcPr>
          <w:p w14:paraId="21D62DBD" w14:textId="54F13B27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4</w:t>
            </w:r>
          </w:p>
        </w:tc>
        <w:tc>
          <w:tcPr>
            <w:tcW w:w="1148" w:type="dxa"/>
            <w:vAlign w:val="center"/>
          </w:tcPr>
          <w:p w14:paraId="30A580DB" w14:textId="283FBDD6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84D1930" w14:textId="6F74C557" w:rsidR="000E5BCC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0E5BCC" w:rsidRPr="00457B09" w14:paraId="31C8129C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5B96A87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3b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4538A352" w14:textId="4992D873" w:rsidR="000E5BCC" w:rsidRPr="00754B0C" w:rsidRDefault="00BB6B07" w:rsidP="00E66952">
            <w:pPr>
              <w:spacing w:before="100" w:beforeAutospacing="1" w:after="100" w:afterAutospacing="1"/>
              <w:jc w:val="both"/>
            </w:pPr>
            <w:r>
              <w:t xml:space="preserve">Illustrate </w:t>
            </w:r>
            <w:r w:rsidR="00E66952">
              <w:t>the concept of Interrupt Latency and strategy to reduce it</w:t>
            </w:r>
          </w:p>
        </w:tc>
        <w:tc>
          <w:tcPr>
            <w:tcW w:w="1037" w:type="dxa"/>
            <w:vAlign w:val="center"/>
          </w:tcPr>
          <w:p w14:paraId="28DE584F" w14:textId="09A9B3D4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4</w:t>
            </w:r>
          </w:p>
        </w:tc>
        <w:tc>
          <w:tcPr>
            <w:tcW w:w="1148" w:type="dxa"/>
            <w:vAlign w:val="center"/>
          </w:tcPr>
          <w:p w14:paraId="74EE882B" w14:textId="4EAC03AA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DEABFAC" w14:textId="0D6FE3D0" w:rsidR="000E5BCC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</w:tr>
      <w:tr w:rsidR="00030E3F" w:rsidRPr="00457B09" w14:paraId="384D6380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01EF248F" w14:textId="3D6127B1" w:rsidR="00030E3F" w:rsidRPr="00754B0C" w:rsidRDefault="00F767AA" w:rsidP="00835C94">
            <w:pPr>
              <w:spacing w:before="100" w:beforeAutospacing="1" w:after="100" w:afterAutospacing="1"/>
              <w:jc w:val="center"/>
            </w:pPr>
            <w:r>
              <w:t>3c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4E5A3E0B" w14:textId="2C2980CC" w:rsidR="00030E3F" w:rsidRPr="00754B0C" w:rsidRDefault="00E66952" w:rsidP="00835C94">
            <w:pPr>
              <w:spacing w:before="100" w:beforeAutospacing="1" w:after="100" w:afterAutospacing="1"/>
              <w:jc w:val="both"/>
            </w:pPr>
            <w:r>
              <w:t>Discuss Enabling and disabling of IRQ and FIQ via programing CPSR</w:t>
            </w:r>
          </w:p>
        </w:tc>
        <w:tc>
          <w:tcPr>
            <w:tcW w:w="1037" w:type="dxa"/>
            <w:vAlign w:val="center"/>
          </w:tcPr>
          <w:p w14:paraId="770AF965" w14:textId="01284EB1" w:rsidR="00030E3F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4</w:t>
            </w:r>
          </w:p>
        </w:tc>
        <w:tc>
          <w:tcPr>
            <w:tcW w:w="1148" w:type="dxa"/>
            <w:vAlign w:val="center"/>
          </w:tcPr>
          <w:p w14:paraId="7B0EA0E2" w14:textId="2B5EE1F5" w:rsidR="00030E3F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B3EEE6A" w14:textId="038DF808" w:rsidR="00030E3F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0E5BCC" w:rsidRPr="00457B09" w14:paraId="422D777A" w14:textId="77777777" w:rsidTr="00B95CCB">
        <w:trPr>
          <w:trHeight w:val="423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37EBE84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</w:p>
        </w:tc>
        <w:tc>
          <w:tcPr>
            <w:tcW w:w="9775" w:type="dxa"/>
            <w:gridSpan w:val="4"/>
            <w:shd w:val="clear" w:color="auto" w:fill="auto"/>
            <w:vAlign w:val="center"/>
          </w:tcPr>
          <w:p w14:paraId="105FB19C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rPr>
                <w:b/>
              </w:rPr>
              <w:t>OR</w:t>
            </w:r>
          </w:p>
        </w:tc>
      </w:tr>
      <w:tr w:rsidR="000E5BCC" w:rsidRPr="00457B09" w14:paraId="081612FD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54D59EF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4a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63802520" w14:textId="13E9AF57" w:rsidR="000E5BCC" w:rsidRPr="00754B0C" w:rsidRDefault="00E66952" w:rsidP="00835C94">
            <w:pPr>
              <w:spacing w:before="100" w:beforeAutospacing="1" w:after="100" w:afterAutospacing="1"/>
              <w:jc w:val="both"/>
            </w:pPr>
            <w:r>
              <w:t>Discuss Nested Interrupt handler scheme with a neat figure.</w:t>
            </w:r>
          </w:p>
        </w:tc>
        <w:tc>
          <w:tcPr>
            <w:tcW w:w="1037" w:type="dxa"/>
            <w:vAlign w:val="center"/>
          </w:tcPr>
          <w:p w14:paraId="461D2DC4" w14:textId="247AF53B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4</w:t>
            </w:r>
          </w:p>
        </w:tc>
        <w:tc>
          <w:tcPr>
            <w:tcW w:w="1148" w:type="dxa"/>
            <w:vAlign w:val="center"/>
          </w:tcPr>
          <w:p w14:paraId="68719CAE" w14:textId="4126FFC0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994AF4D" w14:textId="1FDC1E4C" w:rsidR="000E5BCC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0E5BCC" w:rsidRPr="00457B09" w14:paraId="0F0B5CA3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1E32A9B" w14:textId="77777777" w:rsidR="000E5BCC" w:rsidRPr="00754B0C" w:rsidRDefault="000E5BCC" w:rsidP="00835C94">
            <w:pPr>
              <w:spacing w:before="100" w:beforeAutospacing="1" w:after="100" w:afterAutospacing="1"/>
              <w:jc w:val="center"/>
            </w:pPr>
            <w:r w:rsidRPr="00754B0C">
              <w:t>4b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12E66D14" w14:textId="38B34CB6" w:rsidR="000E5BCC" w:rsidRPr="00754B0C" w:rsidRDefault="00E66952" w:rsidP="00E66952">
            <w:pPr>
              <w:spacing w:before="100" w:beforeAutospacing="1" w:after="100" w:afterAutospacing="1"/>
              <w:jc w:val="both"/>
            </w:pPr>
            <w:r>
              <w:t xml:space="preserve">Discuss </w:t>
            </w:r>
            <w:r>
              <w:t>Reentrant</w:t>
            </w:r>
            <w:r>
              <w:t xml:space="preserve"> Interrupt handler scheme with a neat figure.</w:t>
            </w:r>
          </w:p>
        </w:tc>
        <w:tc>
          <w:tcPr>
            <w:tcW w:w="1037" w:type="dxa"/>
            <w:vAlign w:val="center"/>
          </w:tcPr>
          <w:p w14:paraId="2CF359E8" w14:textId="5D5B582F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4</w:t>
            </w:r>
          </w:p>
        </w:tc>
        <w:tc>
          <w:tcPr>
            <w:tcW w:w="1148" w:type="dxa"/>
            <w:vAlign w:val="center"/>
          </w:tcPr>
          <w:p w14:paraId="0ECCD142" w14:textId="58813AC1" w:rsidR="000E5BCC" w:rsidRPr="005B3E8B" w:rsidRDefault="00257D1B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2847863" w14:textId="6ED4FF6B" w:rsidR="000E5BCC" w:rsidRPr="005B3E8B" w:rsidRDefault="00B107A8" w:rsidP="00835C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</w:tr>
      <w:tr w:rsidR="008E26C3" w:rsidRPr="00457B09" w14:paraId="697A2141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614EB3E" w14:textId="5396228D" w:rsidR="008E26C3" w:rsidRPr="00754B0C" w:rsidRDefault="008E26C3" w:rsidP="008E26C3">
            <w:pPr>
              <w:spacing w:before="100" w:beforeAutospacing="1" w:after="100" w:afterAutospacing="1"/>
              <w:jc w:val="center"/>
            </w:pPr>
            <w:r>
              <w:t>4c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0B91834B" w14:textId="4F26F809" w:rsidR="007C12AF" w:rsidRPr="00754B0C" w:rsidRDefault="003104CC" w:rsidP="00E66952">
            <w:pPr>
              <w:spacing w:before="100" w:beforeAutospacing="1" w:after="100" w:afterAutospacing="1"/>
              <w:jc w:val="both"/>
            </w:pPr>
            <w:r>
              <w:t xml:space="preserve">Explain firmware execution flow and explain Red Hat </w:t>
            </w:r>
            <w:proofErr w:type="spellStart"/>
            <w:r>
              <w:t>RedBoot</w:t>
            </w:r>
            <w:proofErr w:type="spellEnd"/>
          </w:p>
        </w:tc>
        <w:tc>
          <w:tcPr>
            <w:tcW w:w="1037" w:type="dxa"/>
            <w:vAlign w:val="center"/>
          </w:tcPr>
          <w:p w14:paraId="68667896" w14:textId="4C0426C8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4</w:t>
            </w:r>
          </w:p>
        </w:tc>
        <w:tc>
          <w:tcPr>
            <w:tcW w:w="1148" w:type="dxa"/>
            <w:vAlign w:val="center"/>
          </w:tcPr>
          <w:p w14:paraId="3E2CF001" w14:textId="56C50A3E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D8505E">
              <w:rPr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D002436" w14:textId="4A48E876" w:rsidR="008E26C3" w:rsidRPr="005B3E8B" w:rsidRDefault="00B107A8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</w:tr>
      <w:tr w:rsidR="008E26C3" w:rsidRPr="00457B09" w14:paraId="463848ED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D27AAFE" w14:textId="77777777" w:rsidR="008E26C3" w:rsidRPr="00754B0C" w:rsidRDefault="008E26C3" w:rsidP="008E26C3">
            <w:pPr>
              <w:spacing w:before="100" w:beforeAutospacing="1" w:after="100" w:afterAutospacing="1"/>
              <w:jc w:val="center"/>
            </w:pPr>
            <w:r w:rsidRPr="00754B0C">
              <w:t>5a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55D7B075" w14:textId="3B998467" w:rsidR="008E26C3" w:rsidRPr="00754B0C" w:rsidRDefault="00E66952" w:rsidP="00D8505E">
            <w:r>
              <w:t>Explain the basic architectu</w:t>
            </w:r>
            <w:r>
              <w:t>re of cache memory.</w:t>
            </w:r>
          </w:p>
        </w:tc>
        <w:tc>
          <w:tcPr>
            <w:tcW w:w="1037" w:type="dxa"/>
            <w:vAlign w:val="center"/>
          </w:tcPr>
          <w:p w14:paraId="4E995EB5" w14:textId="6E9CF4A2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5</w:t>
            </w:r>
          </w:p>
        </w:tc>
        <w:tc>
          <w:tcPr>
            <w:tcW w:w="1148" w:type="dxa"/>
            <w:vAlign w:val="center"/>
          </w:tcPr>
          <w:p w14:paraId="6CD3164D" w14:textId="69EBD3AE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90B6BED" w14:textId="165A0D66" w:rsidR="008E26C3" w:rsidRPr="005B3E8B" w:rsidRDefault="00B00118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</w:tr>
      <w:tr w:rsidR="008E26C3" w:rsidRPr="00457B09" w14:paraId="637DE396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341B6AD" w14:textId="2FA008A5" w:rsidR="008E26C3" w:rsidRPr="00754B0C" w:rsidRDefault="008E26C3" w:rsidP="008E26C3">
            <w:pPr>
              <w:spacing w:before="100" w:beforeAutospacing="1" w:after="100" w:afterAutospacing="1"/>
              <w:jc w:val="center"/>
            </w:pPr>
            <w:r>
              <w:t>5b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4269DE98" w14:textId="76A73FBA" w:rsidR="00E66952" w:rsidRDefault="00D8505E" w:rsidP="008E26C3">
            <w:pPr>
              <w:spacing w:before="100" w:beforeAutospacing="1" w:after="100" w:afterAutospacing="1"/>
              <w:jc w:val="both"/>
            </w:pPr>
            <w:r>
              <w:t>With a neat block diagram explain associative cache</w:t>
            </w:r>
            <w:r>
              <w:t xml:space="preserve"> (set Associate cache)</w:t>
            </w:r>
          </w:p>
          <w:p w14:paraId="6B09E4FC" w14:textId="0B792AC1" w:rsidR="00D8505E" w:rsidRPr="00257D1B" w:rsidRDefault="00D8505E" w:rsidP="008E26C3">
            <w:pPr>
              <w:spacing w:before="100" w:beforeAutospacing="1" w:after="100" w:afterAutospacing="1"/>
              <w:jc w:val="both"/>
            </w:pPr>
          </w:p>
        </w:tc>
        <w:tc>
          <w:tcPr>
            <w:tcW w:w="1037" w:type="dxa"/>
            <w:vAlign w:val="center"/>
          </w:tcPr>
          <w:p w14:paraId="75A28517" w14:textId="43BD1E44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5</w:t>
            </w:r>
          </w:p>
        </w:tc>
        <w:tc>
          <w:tcPr>
            <w:tcW w:w="1148" w:type="dxa"/>
            <w:vAlign w:val="center"/>
          </w:tcPr>
          <w:p w14:paraId="76D8B2C5" w14:textId="36BFBA29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24F33AA" w14:textId="5B426310" w:rsidR="008E26C3" w:rsidRPr="005B3E8B" w:rsidRDefault="00B00118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</w:tr>
      <w:tr w:rsidR="008E26C3" w:rsidRPr="00457B09" w14:paraId="15F8C80A" w14:textId="77777777" w:rsidTr="00B95CCB">
        <w:trPr>
          <w:trHeight w:val="360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517DBFAE" w14:textId="77777777" w:rsidR="008E26C3" w:rsidRPr="00754B0C" w:rsidRDefault="008E26C3" w:rsidP="008E26C3">
            <w:pPr>
              <w:spacing w:before="100" w:beforeAutospacing="1" w:after="100" w:afterAutospacing="1"/>
              <w:jc w:val="center"/>
            </w:pPr>
          </w:p>
        </w:tc>
        <w:tc>
          <w:tcPr>
            <w:tcW w:w="9775" w:type="dxa"/>
            <w:gridSpan w:val="4"/>
            <w:shd w:val="clear" w:color="auto" w:fill="auto"/>
            <w:vAlign w:val="center"/>
          </w:tcPr>
          <w:p w14:paraId="601EA4D4" w14:textId="77777777" w:rsidR="00D8505E" w:rsidRDefault="00D8505E" w:rsidP="008E26C3">
            <w:pPr>
              <w:jc w:val="center"/>
              <w:rPr>
                <w:b/>
              </w:rPr>
            </w:pPr>
          </w:p>
          <w:p w14:paraId="12A64BA9" w14:textId="77777777" w:rsidR="00D8505E" w:rsidRDefault="00D8505E" w:rsidP="008E26C3">
            <w:pPr>
              <w:jc w:val="center"/>
              <w:rPr>
                <w:b/>
              </w:rPr>
            </w:pPr>
          </w:p>
          <w:p w14:paraId="602F69C0" w14:textId="77777777" w:rsidR="008E26C3" w:rsidRPr="00754B0C" w:rsidRDefault="008E26C3" w:rsidP="008E26C3">
            <w:pPr>
              <w:jc w:val="center"/>
            </w:pPr>
            <w:r w:rsidRPr="00754B0C">
              <w:rPr>
                <w:b/>
              </w:rPr>
              <w:t>OR</w:t>
            </w:r>
          </w:p>
        </w:tc>
      </w:tr>
      <w:tr w:rsidR="008E26C3" w:rsidRPr="00457B09" w14:paraId="0506721A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041EE095" w14:textId="77777777" w:rsidR="008E26C3" w:rsidRPr="00754B0C" w:rsidRDefault="008E26C3" w:rsidP="008E26C3">
            <w:pPr>
              <w:spacing w:before="100" w:beforeAutospacing="1" w:after="100" w:afterAutospacing="1"/>
              <w:jc w:val="center"/>
            </w:pPr>
            <w:r w:rsidRPr="00754B0C">
              <w:t>6a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12C03D65" w14:textId="50F751EE" w:rsidR="00A54D7B" w:rsidRDefault="003104CC" w:rsidP="00A54D7B">
            <w:r>
              <w:t>Illustrate how 4gb main memory can be mapped to cache memory of size 4kb.</w:t>
            </w:r>
          </w:p>
          <w:p w14:paraId="2F9A6967" w14:textId="6D4BDF3E" w:rsidR="008E26C3" w:rsidRPr="008E26C3" w:rsidRDefault="007C12AF" w:rsidP="008E26C3">
            <w:pPr>
              <w:spacing w:before="100" w:beforeAutospacing="1" w:after="100" w:afterAutospacing="1"/>
              <w:jc w:val="both"/>
            </w:pPr>
            <w:r>
              <w:t>.</w:t>
            </w:r>
          </w:p>
        </w:tc>
        <w:tc>
          <w:tcPr>
            <w:tcW w:w="1037" w:type="dxa"/>
            <w:vAlign w:val="center"/>
          </w:tcPr>
          <w:p w14:paraId="51CA73E0" w14:textId="27A8651E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5</w:t>
            </w:r>
          </w:p>
        </w:tc>
        <w:tc>
          <w:tcPr>
            <w:tcW w:w="1148" w:type="dxa"/>
            <w:vAlign w:val="center"/>
          </w:tcPr>
          <w:p w14:paraId="5ECC41F3" w14:textId="4BFB01A0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D0ADE7E" w14:textId="0F70ACBB" w:rsidR="008E26C3" w:rsidRPr="005B3E8B" w:rsidRDefault="00B00118" w:rsidP="00B00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D8505E">
              <w:rPr>
                <w:sz w:val="22"/>
                <w:szCs w:val="22"/>
              </w:rPr>
              <w:t>5</w:t>
            </w:r>
          </w:p>
        </w:tc>
      </w:tr>
      <w:tr w:rsidR="008E26C3" w:rsidRPr="00457B09" w14:paraId="7128428E" w14:textId="77777777" w:rsidTr="007F3EB6">
        <w:trPr>
          <w:trHeight w:val="628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6353F941" w14:textId="77777777" w:rsidR="008E26C3" w:rsidRPr="00754B0C" w:rsidRDefault="008E26C3" w:rsidP="008E26C3">
            <w:pPr>
              <w:spacing w:before="100" w:beforeAutospacing="1" w:after="100" w:afterAutospacing="1"/>
              <w:jc w:val="center"/>
            </w:pPr>
            <w:r w:rsidRPr="00754B0C">
              <w:t>6b</w:t>
            </w:r>
          </w:p>
        </w:tc>
        <w:tc>
          <w:tcPr>
            <w:tcW w:w="6762" w:type="dxa"/>
            <w:shd w:val="clear" w:color="auto" w:fill="auto"/>
            <w:vAlign w:val="center"/>
          </w:tcPr>
          <w:p w14:paraId="08EE69DD" w14:textId="6AB0230D" w:rsidR="00D8505E" w:rsidRDefault="003104CC" w:rsidP="00D8505E">
            <w:r>
              <w:t>Discuss Cache line replacement policies</w:t>
            </w:r>
          </w:p>
          <w:p w14:paraId="278E1A17" w14:textId="65805FF7" w:rsidR="008E26C3" w:rsidRPr="008E26C3" w:rsidRDefault="008E26C3" w:rsidP="008E26C3">
            <w:pPr>
              <w:spacing w:before="100" w:beforeAutospacing="1" w:after="100" w:afterAutospacing="1"/>
              <w:jc w:val="both"/>
            </w:pPr>
          </w:p>
        </w:tc>
        <w:tc>
          <w:tcPr>
            <w:tcW w:w="1037" w:type="dxa"/>
            <w:vAlign w:val="center"/>
          </w:tcPr>
          <w:p w14:paraId="118BB847" w14:textId="53ECADBA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D8505E">
              <w:rPr>
                <w:sz w:val="22"/>
                <w:szCs w:val="22"/>
              </w:rPr>
              <w:t>5</w:t>
            </w:r>
          </w:p>
        </w:tc>
        <w:tc>
          <w:tcPr>
            <w:tcW w:w="1148" w:type="dxa"/>
            <w:vAlign w:val="center"/>
          </w:tcPr>
          <w:p w14:paraId="3829400E" w14:textId="0F9529E6" w:rsidR="008E26C3" w:rsidRPr="005B3E8B" w:rsidRDefault="00257D1B" w:rsidP="008E26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CC484D">
              <w:rPr>
                <w:sz w:val="22"/>
                <w:szCs w:val="22"/>
              </w:rPr>
              <w:t>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18B1EC5" w14:textId="59AA7E48" w:rsidR="008E26C3" w:rsidRPr="005B3E8B" w:rsidRDefault="00B00118" w:rsidP="00B00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</w:tr>
    </w:tbl>
    <w:p w14:paraId="308E3D5E" w14:textId="77777777" w:rsidR="00D3722F" w:rsidRPr="00457B09" w:rsidRDefault="00D3722F" w:rsidP="000A2587"/>
    <w:p w14:paraId="5BD51BAF" w14:textId="77777777" w:rsidR="00E41C09" w:rsidRPr="00457B09" w:rsidRDefault="00E41C09" w:rsidP="000A2587"/>
    <w:sectPr w:rsidR="00E41C09" w:rsidRPr="00457B09" w:rsidSect="008C4971">
      <w:headerReference w:type="default" r:id="rId10"/>
      <w:footerReference w:type="default" r:id="rId11"/>
      <w:pgSz w:w="11909" w:h="16834" w:code="9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E096D2" w14:textId="77777777" w:rsidR="00637080" w:rsidRDefault="00637080">
      <w:r>
        <w:separator/>
      </w:r>
    </w:p>
  </w:endnote>
  <w:endnote w:type="continuationSeparator" w:id="0">
    <w:p w14:paraId="6D75CE28" w14:textId="77777777" w:rsidR="00637080" w:rsidRDefault="00637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E8256F" w14:textId="77777777" w:rsidR="00B17636" w:rsidRDefault="00B17636">
    <w:pPr>
      <w:pStyle w:val="Footer"/>
    </w:pPr>
    <w:r>
      <w:tab/>
    </w:r>
    <w:r>
      <w:tab/>
      <w:t xml:space="preserve">Page </w:t>
    </w:r>
    <w:r w:rsidR="00FD64E1">
      <w:fldChar w:fldCharType="begin"/>
    </w:r>
    <w:r w:rsidR="00FD64E1">
      <w:instrText xml:space="preserve"> PAGE </w:instrText>
    </w:r>
    <w:r w:rsidR="00FD64E1">
      <w:fldChar w:fldCharType="separate"/>
    </w:r>
    <w:r w:rsidR="00A125C3">
      <w:rPr>
        <w:noProof/>
      </w:rPr>
      <w:t>1</w:t>
    </w:r>
    <w:r w:rsidR="00FD64E1">
      <w:rPr>
        <w:noProof/>
      </w:rPr>
      <w:fldChar w:fldCharType="end"/>
    </w:r>
    <w:r>
      <w:t xml:space="preserve"> of </w:t>
    </w:r>
    <w:fldSimple w:instr=" NUMPAGES ">
      <w:r w:rsidR="00A125C3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F6CC16" w14:textId="77777777" w:rsidR="00637080" w:rsidRDefault="00637080">
      <w:r>
        <w:separator/>
      </w:r>
    </w:p>
  </w:footnote>
  <w:footnote w:type="continuationSeparator" w:id="0">
    <w:p w14:paraId="07EDBC75" w14:textId="77777777" w:rsidR="00637080" w:rsidRDefault="00637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038DB4" w14:textId="4D7B1EBB" w:rsidR="00F779D0" w:rsidRPr="00546114" w:rsidRDefault="00496741" w:rsidP="00546114">
    <w:pPr>
      <w:jc w:val="right"/>
      <w:rPr>
        <w:b/>
        <w:bCs/>
        <w:sz w:val="20"/>
        <w:szCs w:val="20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8C4971">
      <w:tab/>
      <w:t xml:space="preserve">  </w:t>
    </w:r>
    <w:r w:rsidR="00532CDB">
      <w:rPr>
        <w:b/>
        <w:bCs/>
        <w:sz w:val="20"/>
        <w:szCs w:val="20"/>
      </w:rPr>
      <w:t>KIT-2</w:t>
    </w:r>
    <w:r w:rsidR="00546114">
      <w:rPr>
        <w:b/>
        <w:bCs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A254C"/>
    <w:multiLevelType w:val="hybridMultilevel"/>
    <w:tmpl w:val="95BA8668"/>
    <w:lvl w:ilvl="0" w:tplc="C5BAE7AE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6F27BB"/>
    <w:multiLevelType w:val="hybridMultilevel"/>
    <w:tmpl w:val="897A8ECE"/>
    <w:lvl w:ilvl="0" w:tplc="5C48A1B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2AF762C"/>
    <w:multiLevelType w:val="hybridMultilevel"/>
    <w:tmpl w:val="EC0C1C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FB51296"/>
    <w:multiLevelType w:val="hybridMultilevel"/>
    <w:tmpl w:val="FEFEDB76"/>
    <w:lvl w:ilvl="0" w:tplc="3C107F7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28051B"/>
    <w:multiLevelType w:val="hybridMultilevel"/>
    <w:tmpl w:val="087E1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8A73AA9"/>
    <w:multiLevelType w:val="hybridMultilevel"/>
    <w:tmpl w:val="C88C3DFE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B3246A7"/>
    <w:multiLevelType w:val="hybridMultilevel"/>
    <w:tmpl w:val="0B4007B4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A627A0"/>
    <w:multiLevelType w:val="hybridMultilevel"/>
    <w:tmpl w:val="D76A8F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D195430"/>
    <w:multiLevelType w:val="hybridMultilevel"/>
    <w:tmpl w:val="F536D2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2A8174D"/>
    <w:multiLevelType w:val="hybridMultilevel"/>
    <w:tmpl w:val="2C98221A"/>
    <w:lvl w:ilvl="0" w:tplc="83DAB91E">
      <w:start w:val="1"/>
      <w:numFmt w:val="lowerRoman"/>
      <w:lvlText w:val="(%1)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0">
    <w:nsid w:val="34247AFD"/>
    <w:multiLevelType w:val="hybridMultilevel"/>
    <w:tmpl w:val="298E7A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C36206C"/>
    <w:multiLevelType w:val="hybridMultilevel"/>
    <w:tmpl w:val="1916A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86F1327"/>
    <w:multiLevelType w:val="hybridMultilevel"/>
    <w:tmpl w:val="D8CA5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9080684"/>
    <w:multiLevelType w:val="hybridMultilevel"/>
    <w:tmpl w:val="B656AE8A"/>
    <w:lvl w:ilvl="0" w:tplc="7D7EB9F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D236D2C"/>
    <w:multiLevelType w:val="multilevel"/>
    <w:tmpl w:val="55921D6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E4335EA"/>
    <w:multiLevelType w:val="hybridMultilevel"/>
    <w:tmpl w:val="C88C3DFE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4EF83F42"/>
    <w:multiLevelType w:val="hybridMultilevel"/>
    <w:tmpl w:val="087CF6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55A2CAF"/>
    <w:multiLevelType w:val="hybridMultilevel"/>
    <w:tmpl w:val="E70682AA"/>
    <w:lvl w:ilvl="0" w:tplc="C7E2AA4C">
      <w:start w:val="1"/>
      <w:numFmt w:val="upperLetter"/>
      <w:lvlText w:val="6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5AD1B47"/>
    <w:multiLevelType w:val="hybridMultilevel"/>
    <w:tmpl w:val="2FC871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70825D5"/>
    <w:multiLevelType w:val="hybridMultilevel"/>
    <w:tmpl w:val="20AA5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C60003"/>
    <w:multiLevelType w:val="hybridMultilevel"/>
    <w:tmpl w:val="2E54C5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5649AB"/>
    <w:multiLevelType w:val="hybridMultilevel"/>
    <w:tmpl w:val="C72C9B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D437D88"/>
    <w:multiLevelType w:val="hybridMultilevel"/>
    <w:tmpl w:val="2B8E5C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33764D0"/>
    <w:multiLevelType w:val="hybridMultilevel"/>
    <w:tmpl w:val="FD9A864E"/>
    <w:lvl w:ilvl="0" w:tplc="FA264352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FC468C8"/>
    <w:multiLevelType w:val="hybridMultilevel"/>
    <w:tmpl w:val="0588A0D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9"/>
  </w:num>
  <w:num w:numId="4">
    <w:abstractNumId w:val="0"/>
  </w:num>
  <w:num w:numId="5">
    <w:abstractNumId w:val="8"/>
  </w:num>
  <w:num w:numId="6">
    <w:abstractNumId w:val="24"/>
  </w:num>
  <w:num w:numId="7">
    <w:abstractNumId w:val="13"/>
  </w:num>
  <w:num w:numId="8">
    <w:abstractNumId w:val="3"/>
  </w:num>
  <w:num w:numId="9">
    <w:abstractNumId w:val="23"/>
  </w:num>
  <w:num w:numId="10">
    <w:abstractNumId w:val="1"/>
  </w:num>
  <w:num w:numId="11">
    <w:abstractNumId w:val="10"/>
  </w:num>
  <w:num w:numId="12">
    <w:abstractNumId w:val="7"/>
  </w:num>
  <w:num w:numId="13">
    <w:abstractNumId w:val="18"/>
  </w:num>
  <w:num w:numId="14">
    <w:abstractNumId w:val="11"/>
  </w:num>
  <w:num w:numId="15">
    <w:abstractNumId w:val="16"/>
  </w:num>
  <w:num w:numId="16">
    <w:abstractNumId w:val="21"/>
  </w:num>
  <w:num w:numId="17">
    <w:abstractNumId w:val="6"/>
  </w:num>
  <w:num w:numId="18">
    <w:abstractNumId w:val="12"/>
  </w:num>
  <w:num w:numId="19">
    <w:abstractNumId w:val="22"/>
  </w:num>
  <w:num w:numId="20">
    <w:abstractNumId w:val="4"/>
  </w:num>
  <w:num w:numId="21">
    <w:abstractNumId w:val="2"/>
  </w:num>
  <w:num w:numId="22">
    <w:abstractNumId w:val="17"/>
  </w:num>
  <w:num w:numId="23">
    <w:abstractNumId w:val="14"/>
  </w:num>
  <w:num w:numId="24">
    <w:abstractNumId w:val="2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wsjAwtzSxNDK3NDRR0lEKTi0uzszPAykwrQUAdBM2bCwAAAA="/>
  </w:docVars>
  <w:rsids>
    <w:rsidRoot w:val="00CF3CC6"/>
    <w:rsid w:val="00001045"/>
    <w:rsid w:val="00007A02"/>
    <w:rsid w:val="00011B5E"/>
    <w:rsid w:val="00012946"/>
    <w:rsid w:val="000164AA"/>
    <w:rsid w:val="00017DD1"/>
    <w:rsid w:val="000227F0"/>
    <w:rsid w:val="00030E3F"/>
    <w:rsid w:val="00033235"/>
    <w:rsid w:val="000448EA"/>
    <w:rsid w:val="00050406"/>
    <w:rsid w:val="00051C8F"/>
    <w:rsid w:val="00056E3C"/>
    <w:rsid w:val="000620E1"/>
    <w:rsid w:val="00064403"/>
    <w:rsid w:val="000656BE"/>
    <w:rsid w:val="00073729"/>
    <w:rsid w:val="0007482B"/>
    <w:rsid w:val="00076912"/>
    <w:rsid w:val="00076FA3"/>
    <w:rsid w:val="000800F5"/>
    <w:rsid w:val="0008110F"/>
    <w:rsid w:val="00083607"/>
    <w:rsid w:val="0008549F"/>
    <w:rsid w:val="00087ADD"/>
    <w:rsid w:val="00093D94"/>
    <w:rsid w:val="0009578A"/>
    <w:rsid w:val="000A2587"/>
    <w:rsid w:val="000A493E"/>
    <w:rsid w:val="000C1AB1"/>
    <w:rsid w:val="000C2746"/>
    <w:rsid w:val="000C514E"/>
    <w:rsid w:val="000C699B"/>
    <w:rsid w:val="000C6FFA"/>
    <w:rsid w:val="000D0152"/>
    <w:rsid w:val="000D3EAB"/>
    <w:rsid w:val="000E5BCC"/>
    <w:rsid w:val="000F3922"/>
    <w:rsid w:val="000F69F6"/>
    <w:rsid w:val="001020B0"/>
    <w:rsid w:val="00104B0A"/>
    <w:rsid w:val="00113340"/>
    <w:rsid w:val="00132047"/>
    <w:rsid w:val="00137CBB"/>
    <w:rsid w:val="00140310"/>
    <w:rsid w:val="00143EDB"/>
    <w:rsid w:val="001468A3"/>
    <w:rsid w:val="00147EE8"/>
    <w:rsid w:val="0015305E"/>
    <w:rsid w:val="001544FE"/>
    <w:rsid w:val="00166ABE"/>
    <w:rsid w:val="00167B27"/>
    <w:rsid w:val="001700D7"/>
    <w:rsid w:val="0018056D"/>
    <w:rsid w:val="001A2F96"/>
    <w:rsid w:val="001A473F"/>
    <w:rsid w:val="001B1F3E"/>
    <w:rsid w:val="001B3E5D"/>
    <w:rsid w:val="001B5BA2"/>
    <w:rsid w:val="001C3A6E"/>
    <w:rsid w:val="001C513B"/>
    <w:rsid w:val="001C5CDF"/>
    <w:rsid w:val="001C6F83"/>
    <w:rsid w:val="001D1C83"/>
    <w:rsid w:val="001D7A94"/>
    <w:rsid w:val="001F17A0"/>
    <w:rsid w:val="0020041D"/>
    <w:rsid w:val="00203AFB"/>
    <w:rsid w:val="002061B9"/>
    <w:rsid w:val="002215B0"/>
    <w:rsid w:val="00245D34"/>
    <w:rsid w:val="00257D1B"/>
    <w:rsid w:val="0026735B"/>
    <w:rsid w:val="00267773"/>
    <w:rsid w:val="00274476"/>
    <w:rsid w:val="00275A42"/>
    <w:rsid w:val="00276265"/>
    <w:rsid w:val="00284B7C"/>
    <w:rsid w:val="00290C08"/>
    <w:rsid w:val="002976FA"/>
    <w:rsid w:val="002A314A"/>
    <w:rsid w:val="002A4E80"/>
    <w:rsid w:val="002B0223"/>
    <w:rsid w:val="002B1AF8"/>
    <w:rsid w:val="002B6C22"/>
    <w:rsid w:val="002C43E2"/>
    <w:rsid w:val="002E3D41"/>
    <w:rsid w:val="002F062E"/>
    <w:rsid w:val="002F12B6"/>
    <w:rsid w:val="00301D00"/>
    <w:rsid w:val="00306575"/>
    <w:rsid w:val="003104CC"/>
    <w:rsid w:val="00320A0E"/>
    <w:rsid w:val="00326C41"/>
    <w:rsid w:val="00333B16"/>
    <w:rsid w:val="00335094"/>
    <w:rsid w:val="0033791F"/>
    <w:rsid w:val="0034654D"/>
    <w:rsid w:val="00347D05"/>
    <w:rsid w:val="0035006A"/>
    <w:rsid w:val="00354102"/>
    <w:rsid w:val="00355880"/>
    <w:rsid w:val="003616E9"/>
    <w:rsid w:val="00362296"/>
    <w:rsid w:val="003663AF"/>
    <w:rsid w:val="00372A8C"/>
    <w:rsid w:val="00375724"/>
    <w:rsid w:val="00377770"/>
    <w:rsid w:val="00380CEC"/>
    <w:rsid w:val="00382334"/>
    <w:rsid w:val="00385F39"/>
    <w:rsid w:val="00394984"/>
    <w:rsid w:val="003A2EDF"/>
    <w:rsid w:val="003B31BD"/>
    <w:rsid w:val="003B3524"/>
    <w:rsid w:val="003B3A7C"/>
    <w:rsid w:val="003C3AA6"/>
    <w:rsid w:val="003E341F"/>
    <w:rsid w:val="003E3EDD"/>
    <w:rsid w:val="003E6EC2"/>
    <w:rsid w:val="00405A83"/>
    <w:rsid w:val="0041094D"/>
    <w:rsid w:val="00425023"/>
    <w:rsid w:val="00427366"/>
    <w:rsid w:val="004319C6"/>
    <w:rsid w:val="00436B2B"/>
    <w:rsid w:val="00453584"/>
    <w:rsid w:val="004552AB"/>
    <w:rsid w:val="00455BBB"/>
    <w:rsid w:val="0045709D"/>
    <w:rsid w:val="00457B09"/>
    <w:rsid w:val="004603DA"/>
    <w:rsid w:val="004650FE"/>
    <w:rsid w:val="00465B7D"/>
    <w:rsid w:val="0046732D"/>
    <w:rsid w:val="004710B6"/>
    <w:rsid w:val="0047174C"/>
    <w:rsid w:val="0047620D"/>
    <w:rsid w:val="00481EB8"/>
    <w:rsid w:val="0048283E"/>
    <w:rsid w:val="00485B1A"/>
    <w:rsid w:val="0049001D"/>
    <w:rsid w:val="00491047"/>
    <w:rsid w:val="00491189"/>
    <w:rsid w:val="00496741"/>
    <w:rsid w:val="004B6754"/>
    <w:rsid w:val="004C0294"/>
    <w:rsid w:val="004C4E60"/>
    <w:rsid w:val="004C6172"/>
    <w:rsid w:val="004E6943"/>
    <w:rsid w:val="004F13C7"/>
    <w:rsid w:val="004F580C"/>
    <w:rsid w:val="00501317"/>
    <w:rsid w:val="00501AD0"/>
    <w:rsid w:val="00502AE5"/>
    <w:rsid w:val="005040DD"/>
    <w:rsid w:val="005054F3"/>
    <w:rsid w:val="00505805"/>
    <w:rsid w:val="00532CDB"/>
    <w:rsid w:val="00533609"/>
    <w:rsid w:val="0054187E"/>
    <w:rsid w:val="0054379E"/>
    <w:rsid w:val="00546114"/>
    <w:rsid w:val="005518F2"/>
    <w:rsid w:val="00562741"/>
    <w:rsid w:val="005738D8"/>
    <w:rsid w:val="00577045"/>
    <w:rsid w:val="00580B0F"/>
    <w:rsid w:val="005815ED"/>
    <w:rsid w:val="0058307B"/>
    <w:rsid w:val="005843DE"/>
    <w:rsid w:val="00586A0B"/>
    <w:rsid w:val="0058741C"/>
    <w:rsid w:val="005A2332"/>
    <w:rsid w:val="005C1047"/>
    <w:rsid w:val="005D7764"/>
    <w:rsid w:val="005F07FF"/>
    <w:rsid w:val="00600A1A"/>
    <w:rsid w:val="00602EED"/>
    <w:rsid w:val="00603306"/>
    <w:rsid w:val="0060571A"/>
    <w:rsid w:val="00605A43"/>
    <w:rsid w:val="00612151"/>
    <w:rsid w:val="00621867"/>
    <w:rsid w:val="00625906"/>
    <w:rsid w:val="00630523"/>
    <w:rsid w:val="00637080"/>
    <w:rsid w:val="00647424"/>
    <w:rsid w:val="00655981"/>
    <w:rsid w:val="006574C7"/>
    <w:rsid w:val="00666959"/>
    <w:rsid w:val="0067071F"/>
    <w:rsid w:val="00676330"/>
    <w:rsid w:val="00676A37"/>
    <w:rsid w:val="00684501"/>
    <w:rsid w:val="00686B85"/>
    <w:rsid w:val="00697407"/>
    <w:rsid w:val="006B04B3"/>
    <w:rsid w:val="006B6B4B"/>
    <w:rsid w:val="006C7D14"/>
    <w:rsid w:val="006D7588"/>
    <w:rsid w:val="007008D1"/>
    <w:rsid w:val="00701731"/>
    <w:rsid w:val="0070247B"/>
    <w:rsid w:val="00704E5B"/>
    <w:rsid w:val="007062BA"/>
    <w:rsid w:val="007234BA"/>
    <w:rsid w:val="00725C57"/>
    <w:rsid w:val="0074675C"/>
    <w:rsid w:val="00751074"/>
    <w:rsid w:val="0075531C"/>
    <w:rsid w:val="00756067"/>
    <w:rsid w:val="00757B14"/>
    <w:rsid w:val="00767E77"/>
    <w:rsid w:val="0077572A"/>
    <w:rsid w:val="00776D40"/>
    <w:rsid w:val="007A15C9"/>
    <w:rsid w:val="007A4FDD"/>
    <w:rsid w:val="007B0EE3"/>
    <w:rsid w:val="007B6167"/>
    <w:rsid w:val="007B7052"/>
    <w:rsid w:val="007C0119"/>
    <w:rsid w:val="007C12AF"/>
    <w:rsid w:val="007C1BEE"/>
    <w:rsid w:val="007C522E"/>
    <w:rsid w:val="007C60DA"/>
    <w:rsid w:val="007C778C"/>
    <w:rsid w:val="007D0978"/>
    <w:rsid w:val="007D0C24"/>
    <w:rsid w:val="007D346B"/>
    <w:rsid w:val="007D359B"/>
    <w:rsid w:val="007D412D"/>
    <w:rsid w:val="007D731B"/>
    <w:rsid w:val="007E11EA"/>
    <w:rsid w:val="007E7E5D"/>
    <w:rsid w:val="007F1741"/>
    <w:rsid w:val="007F3EB6"/>
    <w:rsid w:val="007F419D"/>
    <w:rsid w:val="007F5FB3"/>
    <w:rsid w:val="00810F89"/>
    <w:rsid w:val="0081193E"/>
    <w:rsid w:val="008250B8"/>
    <w:rsid w:val="00831830"/>
    <w:rsid w:val="00833991"/>
    <w:rsid w:val="00835C94"/>
    <w:rsid w:val="0083702F"/>
    <w:rsid w:val="00845385"/>
    <w:rsid w:val="00846995"/>
    <w:rsid w:val="00846F09"/>
    <w:rsid w:val="008613B3"/>
    <w:rsid w:val="00870C76"/>
    <w:rsid w:val="008737A5"/>
    <w:rsid w:val="00881E5A"/>
    <w:rsid w:val="008834E9"/>
    <w:rsid w:val="00883C8A"/>
    <w:rsid w:val="0088663B"/>
    <w:rsid w:val="00886AD6"/>
    <w:rsid w:val="00887F64"/>
    <w:rsid w:val="00891D2E"/>
    <w:rsid w:val="00892128"/>
    <w:rsid w:val="0089794F"/>
    <w:rsid w:val="008A0FFB"/>
    <w:rsid w:val="008B45E1"/>
    <w:rsid w:val="008B573E"/>
    <w:rsid w:val="008C1F7B"/>
    <w:rsid w:val="008C4971"/>
    <w:rsid w:val="008E26C3"/>
    <w:rsid w:val="008E36F7"/>
    <w:rsid w:val="008E55B3"/>
    <w:rsid w:val="008E5BA3"/>
    <w:rsid w:val="008E5BDC"/>
    <w:rsid w:val="008E5FF0"/>
    <w:rsid w:val="008E7449"/>
    <w:rsid w:val="008F2143"/>
    <w:rsid w:val="00901C67"/>
    <w:rsid w:val="00903633"/>
    <w:rsid w:val="00917260"/>
    <w:rsid w:val="009206BF"/>
    <w:rsid w:val="009276F2"/>
    <w:rsid w:val="00931721"/>
    <w:rsid w:val="00936786"/>
    <w:rsid w:val="009477BB"/>
    <w:rsid w:val="009601CD"/>
    <w:rsid w:val="009627DB"/>
    <w:rsid w:val="009777D4"/>
    <w:rsid w:val="00977C47"/>
    <w:rsid w:val="009810B0"/>
    <w:rsid w:val="009835F4"/>
    <w:rsid w:val="009A09EC"/>
    <w:rsid w:val="009A14B7"/>
    <w:rsid w:val="009A15E4"/>
    <w:rsid w:val="009A2862"/>
    <w:rsid w:val="009A555E"/>
    <w:rsid w:val="009A620A"/>
    <w:rsid w:val="009B41F1"/>
    <w:rsid w:val="009B6B21"/>
    <w:rsid w:val="009C6842"/>
    <w:rsid w:val="009D15D3"/>
    <w:rsid w:val="009D75C3"/>
    <w:rsid w:val="009E5306"/>
    <w:rsid w:val="009F725A"/>
    <w:rsid w:val="009F7490"/>
    <w:rsid w:val="009F7E88"/>
    <w:rsid w:val="00A125C3"/>
    <w:rsid w:val="00A132A4"/>
    <w:rsid w:val="00A21E2D"/>
    <w:rsid w:val="00A22165"/>
    <w:rsid w:val="00A25DED"/>
    <w:rsid w:val="00A30C92"/>
    <w:rsid w:val="00A36A52"/>
    <w:rsid w:val="00A4711F"/>
    <w:rsid w:val="00A4775A"/>
    <w:rsid w:val="00A50A3A"/>
    <w:rsid w:val="00A54D7B"/>
    <w:rsid w:val="00A60D9A"/>
    <w:rsid w:val="00A6200D"/>
    <w:rsid w:val="00A63109"/>
    <w:rsid w:val="00A7349F"/>
    <w:rsid w:val="00A74150"/>
    <w:rsid w:val="00A75644"/>
    <w:rsid w:val="00A776E3"/>
    <w:rsid w:val="00A77F45"/>
    <w:rsid w:val="00A827BC"/>
    <w:rsid w:val="00A85EBE"/>
    <w:rsid w:val="00A868D5"/>
    <w:rsid w:val="00AA03A1"/>
    <w:rsid w:val="00AA2F00"/>
    <w:rsid w:val="00AA6CAF"/>
    <w:rsid w:val="00AB6A67"/>
    <w:rsid w:val="00AB72F8"/>
    <w:rsid w:val="00AE48CC"/>
    <w:rsid w:val="00AE62BB"/>
    <w:rsid w:val="00AE6F0C"/>
    <w:rsid w:val="00AF26BE"/>
    <w:rsid w:val="00B00118"/>
    <w:rsid w:val="00B02BE1"/>
    <w:rsid w:val="00B02E6A"/>
    <w:rsid w:val="00B0367D"/>
    <w:rsid w:val="00B050DC"/>
    <w:rsid w:val="00B107A8"/>
    <w:rsid w:val="00B11B13"/>
    <w:rsid w:val="00B14585"/>
    <w:rsid w:val="00B17630"/>
    <w:rsid w:val="00B17636"/>
    <w:rsid w:val="00B2056A"/>
    <w:rsid w:val="00B260C8"/>
    <w:rsid w:val="00B2659E"/>
    <w:rsid w:val="00B303B2"/>
    <w:rsid w:val="00B30E92"/>
    <w:rsid w:val="00B32F54"/>
    <w:rsid w:val="00B37BFA"/>
    <w:rsid w:val="00B5013E"/>
    <w:rsid w:val="00B5288A"/>
    <w:rsid w:val="00B67F9D"/>
    <w:rsid w:val="00B71D41"/>
    <w:rsid w:val="00B74469"/>
    <w:rsid w:val="00B7776F"/>
    <w:rsid w:val="00B80BA0"/>
    <w:rsid w:val="00B870B2"/>
    <w:rsid w:val="00B95CCB"/>
    <w:rsid w:val="00B968FA"/>
    <w:rsid w:val="00BA163D"/>
    <w:rsid w:val="00BA4A34"/>
    <w:rsid w:val="00BA4AE4"/>
    <w:rsid w:val="00BA4F9E"/>
    <w:rsid w:val="00BB5B86"/>
    <w:rsid w:val="00BB6B07"/>
    <w:rsid w:val="00BC1AA3"/>
    <w:rsid w:val="00BC5B53"/>
    <w:rsid w:val="00BC66F2"/>
    <w:rsid w:val="00BC6C25"/>
    <w:rsid w:val="00BC70E9"/>
    <w:rsid w:val="00BC7176"/>
    <w:rsid w:val="00BD3C42"/>
    <w:rsid w:val="00BD44DD"/>
    <w:rsid w:val="00BD5FA9"/>
    <w:rsid w:val="00C05F05"/>
    <w:rsid w:val="00C0738A"/>
    <w:rsid w:val="00C16791"/>
    <w:rsid w:val="00C202EE"/>
    <w:rsid w:val="00C32071"/>
    <w:rsid w:val="00C42474"/>
    <w:rsid w:val="00C44F6F"/>
    <w:rsid w:val="00C5568C"/>
    <w:rsid w:val="00C60892"/>
    <w:rsid w:val="00C62092"/>
    <w:rsid w:val="00C6294F"/>
    <w:rsid w:val="00C71DD9"/>
    <w:rsid w:val="00C77DA6"/>
    <w:rsid w:val="00C877C6"/>
    <w:rsid w:val="00C87B8E"/>
    <w:rsid w:val="00C93CE7"/>
    <w:rsid w:val="00CA0A0C"/>
    <w:rsid w:val="00CA691E"/>
    <w:rsid w:val="00CB2BA2"/>
    <w:rsid w:val="00CB4961"/>
    <w:rsid w:val="00CB5AED"/>
    <w:rsid w:val="00CB6585"/>
    <w:rsid w:val="00CC28D8"/>
    <w:rsid w:val="00CC484D"/>
    <w:rsid w:val="00CD5F5B"/>
    <w:rsid w:val="00CD7939"/>
    <w:rsid w:val="00CE2F36"/>
    <w:rsid w:val="00CE55FF"/>
    <w:rsid w:val="00CE5949"/>
    <w:rsid w:val="00CF17C7"/>
    <w:rsid w:val="00CF3CC6"/>
    <w:rsid w:val="00CF6128"/>
    <w:rsid w:val="00D021EF"/>
    <w:rsid w:val="00D07E26"/>
    <w:rsid w:val="00D20EAB"/>
    <w:rsid w:val="00D23ECD"/>
    <w:rsid w:val="00D3722F"/>
    <w:rsid w:val="00D42DF2"/>
    <w:rsid w:val="00D441FC"/>
    <w:rsid w:val="00D5367C"/>
    <w:rsid w:val="00D600BE"/>
    <w:rsid w:val="00D61234"/>
    <w:rsid w:val="00D668EC"/>
    <w:rsid w:val="00D71403"/>
    <w:rsid w:val="00D82D19"/>
    <w:rsid w:val="00D841B1"/>
    <w:rsid w:val="00D8505E"/>
    <w:rsid w:val="00D85BFB"/>
    <w:rsid w:val="00D86626"/>
    <w:rsid w:val="00D92B74"/>
    <w:rsid w:val="00D97044"/>
    <w:rsid w:val="00DB639E"/>
    <w:rsid w:val="00DB7D07"/>
    <w:rsid w:val="00DC5E36"/>
    <w:rsid w:val="00DC7B36"/>
    <w:rsid w:val="00DD0B8A"/>
    <w:rsid w:val="00DD231F"/>
    <w:rsid w:val="00DF023B"/>
    <w:rsid w:val="00DF5811"/>
    <w:rsid w:val="00E11371"/>
    <w:rsid w:val="00E1457B"/>
    <w:rsid w:val="00E271BC"/>
    <w:rsid w:val="00E2788F"/>
    <w:rsid w:val="00E337F5"/>
    <w:rsid w:val="00E34BF9"/>
    <w:rsid w:val="00E40493"/>
    <w:rsid w:val="00E41C09"/>
    <w:rsid w:val="00E41E72"/>
    <w:rsid w:val="00E42088"/>
    <w:rsid w:val="00E52568"/>
    <w:rsid w:val="00E5329A"/>
    <w:rsid w:val="00E5662B"/>
    <w:rsid w:val="00E5727B"/>
    <w:rsid w:val="00E6418F"/>
    <w:rsid w:val="00E66952"/>
    <w:rsid w:val="00E768B9"/>
    <w:rsid w:val="00E802D6"/>
    <w:rsid w:val="00E87533"/>
    <w:rsid w:val="00E90752"/>
    <w:rsid w:val="00E97A73"/>
    <w:rsid w:val="00E97CAA"/>
    <w:rsid w:val="00EA05CF"/>
    <w:rsid w:val="00EA7C85"/>
    <w:rsid w:val="00ED689D"/>
    <w:rsid w:val="00EE3A33"/>
    <w:rsid w:val="00EE54B3"/>
    <w:rsid w:val="00EE6897"/>
    <w:rsid w:val="00F0089F"/>
    <w:rsid w:val="00F01F34"/>
    <w:rsid w:val="00F13348"/>
    <w:rsid w:val="00F16F62"/>
    <w:rsid w:val="00F20E5C"/>
    <w:rsid w:val="00F273D9"/>
    <w:rsid w:val="00F3687A"/>
    <w:rsid w:val="00F46395"/>
    <w:rsid w:val="00F4703B"/>
    <w:rsid w:val="00F527C2"/>
    <w:rsid w:val="00F5641A"/>
    <w:rsid w:val="00F57BD7"/>
    <w:rsid w:val="00F7123D"/>
    <w:rsid w:val="00F71BDA"/>
    <w:rsid w:val="00F72C9C"/>
    <w:rsid w:val="00F767AA"/>
    <w:rsid w:val="00F779D0"/>
    <w:rsid w:val="00F852C1"/>
    <w:rsid w:val="00FA4BC4"/>
    <w:rsid w:val="00FA6BE9"/>
    <w:rsid w:val="00FC0B71"/>
    <w:rsid w:val="00FD0C7C"/>
    <w:rsid w:val="00FD64E1"/>
    <w:rsid w:val="00FD7AE0"/>
    <w:rsid w:val="00FE4124"/>
    <w:rsid w:val="00FE448B"/>
    <w:rsid w:val="00FE53E8"/>
    <w:rsid w:val="00FF1EA5"/>
    <w:rsid w:val="00FF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FCB3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68E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668EC"/>
    <w:pPr>
      <w:jc w:val="center"/>
    </w:pPr>
    <w:rPr>
      <w:b/>
      <w:bCs/>
    </w:rPr>
  </w:style>
  <w:style w:type="paragraph" w:styleId="Header">
    <w:name w:val="header"/>
    <w:basedOn w:val="Normal"/>
    <w:link w:val="HeaderChar"/>
    <w:rsid w:val="00D668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68E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D5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FE448B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FE448B"/>
    <w:rPr>
      <w:rFonts w:ascii="Cambria" w:eastAsia="Times New Roman" w:hAnsi="Cambria" w:cs="Times New Roman"/>
      <w:sz w:val="24"/>
      <w:szCs w:val="24"/>
    </w:rPr>
  </w:style>
  <w:style w:type="character" w:customStyle="1" w:styleId="HeaderChar">
    <w:name w:val="Header Char"/>
    <w:link w:val="Header"/>
    <w:rsid w:val="0020041D"/>
    <w:rPr>
      <w:sz w:val="24"/>
      <w:szCs w:val="24"/>
    </w:rPr>
  </w:style>
  <w:style w:type="paragraph" w:styleId="BalloonText">
    <w:name w:val="Balloon Text"/>
    <w:basedOn w:val="Normal"/>
    <w:link w:val="BalloonTextChar"/>
    <w:rsid w:val="00E40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04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68E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668EC"/>
    <w:pPr>
      <w:jc w:val="center"/>
    </w:pPr>
    <w:rPr>
      <w:b/>
      <w:bCs/>
    </w:rPr>
  </w:style>
  <w:style w:type="paragraph" w:styleId="Header">
    <w:name w:val="header"/>
    <w:basedOn w:val="Normal"/>
    <w:link w:val="HeaderChar"/>
    <w:rsid w:val="00D668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68E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D5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FE448B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FE448B"/>
    <w:rPr>
      <w:rFonts w:ascii="Cambria" w:eastAsia="Times New Roman" w:hAnsi="Cambria" w:cs="Times New Roman"/>
      <w:sz w:val="24"/>
      <w:szCs w:val="24"/>
    </w:rPr>
  </w:style>
  <w:style w:type="character" w:customStyle="1" w:styleId="HeaderChar">
    <w:name w:val="Header Char"/>
    <w:link w:val="Header"/>
    <w:rsid w:val="0020041D"/>
    <w:rPr>
      <w:sz w:val="24"/>
      <w:szCs w:val="24"/>
    </w:rPr>
  </w:style>
  <w:style w:type="paragraph" w:styleId="BalloonText">
    <w:name w:val="Balloon Text"/>
    <w:basedOn w:val="Normal"/>
    <w:link w:val="BalloonTextChar"/>
    <w:rsid w:val="00E40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04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6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endexam.Mec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endexam.Mech</Template>
  <TotalTime>0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</vt:lpstr>
    </vt:vector>
  </TitlesOfParts>
  <Company>mit, manipal</Company>
  <LinksUpToDate>false</LinksUpToDate>
  <CharactersWithSpaces>2026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</dc:title>
  <dc:creator>Sathisha Shetty</dc:creator>
  <cp:lastModifiedBy>cse</cp:lastModifiedBy>
  <cp:revision>2</cp:revision>
  <cp:lastPrinted>2025-05-21T06:49:00Z</cp:lastPrinted>
  <dcterms:created xsi:type="dcterms:W3CDTF">2025-05-21T09:32:00Z</dcterms:created>
  <dcterms:modified xsi:type="dcterms:W3CDTF">2025-05-21T09:32:00Z</dcterms:modified>
</cp:coreProperties>
</file>